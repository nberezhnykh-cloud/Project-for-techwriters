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8"/>
        <w:gridCol w:w="4720"/>
      </w:tblGrid>
      <w:tr w:rsidR="00CC48CC" w:rsidRPr="00CC48CC" w14:paraId="10CE7716" w14:textId="77777777" w:rsidTr="00895C02">
        <w:trPr>
          <w:trHeight w:val="640"/>
        </w:trPr>
        <w:tc>
          <w:tcPr>
            <w:tcW w:w="5210" w:type="dxa"/>
          </w:tcPr>
          <w:p w14:paraId="1DF4B547" w14:textId="0D05E4FA" w:rsidR="00CC48CC" w:rsidRPr="00CC48CC" w:rsidRDefault="00CC48CC" w:rsidP="00773B9A">
            <w:pPr>
              <w:pStyle w:val="11"/>
              <w:shd w:val="clear" w:color="auto" w:fill="auto"/>
              <w:spacing w:line="240" w:lineRule="auto"/>
              <w:ind w:right="360"/>
              <w:rPr>
                <w:sz w:val="24"/>
                <w:szCs w:val="24"/>
              </w:rPr>
            </w:pPr>
            <w:r w:rsidRPr="00CC48CC">
              <w:rPr>
                <w:sz w:val="24"/>
                <w:szCs w:val="24"/>
              </w:rPr>
              <w:t>Исх. №</w:t>
            </w:r>
            <w:r w:rsidR="003D4F6C">
              <w:rPr>
                <w:sz w:val="24"/>
                <w:szCs w:val="24"/>
              </w:rPr>
              <w:t>________</w:t>
            </w:r>
          </w:p>
          <w:p w14:paraId="4FDB1E6A" w14:textId="1499052A" w:rsidR="00CC48CC" w:rsidRPr="00CC48CC" w:rsidRDefault="003D4F6C" w:rsidP="00773B9A">
            <w:pPr>
              <w:pStyle w:val="11"/>
              <w:shd w:val="clear" w:color="auto" w:fill="auto"/>
              <w:spacing w:line="240" w:lineRule="auto"/>
              <w:ind w:righ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C48CC" w:rsidRPr="00CC48CC">
              <w:rPr>
                <w:sz w:val="24"/>
                <w:szCs w:val="24"/>
              </w:rPr>
              <w:t>т</w:t>
            </w:r>
            <w:r w:rsidRPr="00895C02">
              <w:rPr>
                <w:sz w:val="24"/>
                <w:szCs w:val="24"/>
              </w:rPr>
              <w:t>____________</w:t>
            </w:r>
          </w:p>
        </w:tc>
        <w:tc>
          <w:tcPr>
            <w:tcW w:w="5210" w:type="dxa"/>
          </w:tcPr>
          <w:p w14:paraId="242A9623" w14:textId="77777777" w:rsidR="00CC48CC" w:rsidRPr="00CC48CC" w:rsidRDefault="00CC48CC" w:rsidP="00773B9A">
            <w:pPr>
              <w:pStyle w:val="11"/>
              <w:shd w:val="clear" w:color="auto" w:fill="auto"/>
              <w:spacing w:line="240" w:lineRule="auto"/>
              <w:ind w:right="360"/>
              <w:rPr>
                <w:sz w:val="24"/>
                <w:szCs w:val="24"/>
              </w:rPr>
            </w:pPr>
          </w:p>
        </w:tc>
      </w:tr>
    </w:tbl>
    <w:p w14:paraId="2BBB3404" w14:textId="762D17A5" w:rsidR="00E173D6" w:rsidRDefault="00E173D6" w:rsidP="00E173D6">
      <w:pPr>
        <w:ind w:right="-143"/>
        <w:jc w:val="center"/>
        <w:rPr>
          <w:b/>
          <w:bCs/>
          <w:lang w:val="ru-RU"/>
        </w:rPr>
      </w:pPr>
    </w:p>
    <w:p w14:paraId="43812008" w14:textId="77777777" w:rsidR="00E173D6" w:rsidRDefault="00E173D6" w:rsidP="004307FC">
      <w:pPr>
        <w:ind w:right="-143"/>
        <w:jc w:val="right"/>
        <w:rPr>
          <w:b/>
          <w:bCs/>
          <w:lang w:val="ru-RU"/>
        </w:rPr>
      </w:pPr>
    </w:p>
    <w:p w14:paraId="658CFAAD" w14:textId="6C79B6F5" w:rsidR="002C2EC8" w:rsidRDefault="002C2EC8" w:rsidP="004307FC">
      <w:pPr>
        <w:ind w:right="-143"/>
        <w:jc w:val="right"/>
        <w:rPr>
          <w:b/>
          <w:bCs/>
          <w:lang w:val="ru-RU"/>
        </w:rPr>
      </w:pPr>
    </w:p>
    <w:p w14:paraId="146CB55D" w14:textId="77777777" w:rsidR="002C2EC8" w:rsidRDefault="002C2EC8" w:rsidP="004307FC">
      <w:pPr>
        <w:ind w:right="-143"/>
        <w:jc w:val="right"/>
        <w:rPr>
          <w:b/>
          <w:bCs/>
          <w:lang w:val="ru-RU"/>
        </w:rPr>
      </w:pPr>
    </w:p>
    <w:p w14:paraId="185050CC" w14:textId="77777777" w:rsidR="0029592E" w:rsidRDefault="0029592E" w:rsidP="004307FC">
      <w:pPr>
        <w:ind w:right="-143"/>
        <w:jc w:val="right"/>
        <w:rPr>
          <w:b/>
          <w:bCs/>
          <w:lang w:val="ru-RU"/>
        </w:rPr>
      </w:pPr>
    </w:p>
    <w:p w14:paraId="7B518977" w14:textId="77777777" w:rsidR="0029592E" w:rsidRDefault="0029592E" w:rsidP="004307FC">
      <w:pPr>
        <w:ind w:right="-143"/>
        <w:jc w:val="right"/>
        <w:rPr>
          <w:b/>
          <w:bCs/>
          <w:lang w:val="ru-RU"/>
        </w:rPr>
      </w:pPr>
    </w:p>
    <w:p w14:paraId="198FC7A0" w14:textId="77777777" w:rsidR="00AE3BDC" w:rsidRDefault="00AE3BDC" w:rsidP="0029592E">
      <w:pPr>
        <w:rPr>
          <w:b/>
          <w:bCs/>
          <w:lang w:val="ru-RU"/>
        </w:rPr>
      </w:pPr>
    </w:p>
    <w:p w14:paraId="1CC75D08" w14:textId="77777777" w:rsidR="00AE3BDC" w:rsidRDefault="00AE3BDC" w:rsidP="0029592E">
      <w:pPr>
        <w:rPr>
          <w:b/>
          <w:bCs/>
          <w:lang w:val="ru-RU"/>
        </w:rPr>
      </w:pPr>
    </w:p>
    <w:p w14:paraId="2A0459B5" w14:textId="77777777" w:rsidR="00AE3BDC" w:rsidRDefault="00AE3BDC" w:rsidP="0029592E">
      <w:pPr>
        <w:rPr>
          <w:b/>
          <w:bCs/>
          <w:lang w:val="ru-RU"/>
        </w:rPr>
      </w:pPr>
    </w:p>
    <w:p w14:paraId="7EDE0FFF" w14:textId="77777777" w:rsidR="00AE3BDC" w:rsidRDefault="00AE3BDC" w:rsidP="0029592E">
      <w:pPr>
        <w:rPr>
          <w:b/>
          <w:bCs/>
          <w:lang w:val="ru-RU"/>
        </w:rPr>
      </w:pPr>
    </w:p>
    <w:p w14:paraId="0DF2792B" w14:textId="77777777" w:rsidR="00AE3BDC" w:rsidRDefault="00AE3BDC" w:rsidP="0029592E">
      <w:pPr>
        <w:rPr>
          <w:b/>
          <w:bCs/>
          <w:lang w:val="ru-RU"/>
        </w:rPr>
      </w:pPr>
    </w:p>
    <w:p w14:paraId="05F125FE" w14:textId="77777777" w:rsidR="00AE3BDC" w:rsidRDefault="00AE3BDC" w:rsidP="0029592E">
      <w:pPr>
        <w:rPr>
          <w:b/>
          <w:bCs/>
          <w:lang w:val="ru-RU"/>
        </w:rPr>
      </w:pPr>
    </w:p>
    <w:p w14:paraId="51537105" w14:textId="69177004" w:rsidR="00AE3BDC" w:rsidRDefault="00BC5D94" w:rsidP="00BC5D94">
      <w:pPr>
        <w:tabs>
          <w:tab w:val="left" w:pos="5442"/>
        </w:tabs>
        <w:rPr>
          <w:b/>
          <w:bCs/>
          <w:lang w:val="ru-RU"/>
        </w:rPr>
      </w:pPr>
      <w:r>
        <w:rPr>
          <w:b/>
          <w:bCs/>
          <w:lang w:val="ru-RU"/>
        </w:rPr>
        <w:tab/>
      </w:r>
    </w:p>
    <w:p w14:paraId="3752F17D" w14:textId="77777777" w:rsidR="00AE3BDC" w:rsidRDefault="00AE3BDC" w:rsidP="0029592E">
      <w:pPr>
        <w:rPr>
          <w:b/>
          <w:bCs/>
          <w:lang w:val="ru-RU"/>
        </w:rPr>
      </w:pPr>
    </w:p>
    <w:p w14:paraId="20832562" w14:textId="77777777" w:rsidR="00AE3BDC" w:rsidRDefault="00AE3BDC" w:rsidP="0029592E">
      <w:pPr>
        <w:rPr>
          <w:b/>
          <w:bCs/>
          <w:lang w:val="ru-RU"/>
        </w:rPr>
      </w:pPr>
    </w:p>
    <w:p w14:paraId="7928F2FF" w14:textId="77777777" w:rsidR="00AE3BDC" w:rsidRDefault="00AE3BDC" w:rsidP="0029592E">
      <w:pPr>
        <w:rPr>
          <w:b/>
          <w:bCs/>
          <w:lang w:val="ru-RU"/>
        </w:rPr>
      </w:pPr>
    </w:p>
    <w:p w14:paraId="7D06B307" w14:textId="77777777" w:rsidR="00AE3BDC" w:rsidRDefault="00AE3BDC" w:rsidP="0029592E">
      <w:pPr>
        <w:rPr>
          <w:b/>
          <w:bCs/>
          <w:lang w:val="ru-RU"/>
        </w:rPr>
      </w:pPr>
    </w:p>
    <w:p w14:paraId="2FEDE745" w14:textId="77777777" w:rsidR="00AE3BDC" w:rsidRDefault="00AE3BDC" w:rsidP="0029592E">
      <w:pPr>
        <w:rPr>
          <w:b/>
          <w:bCs/>
          <w:lang w:val="ru-RU"/>
        </w:rPr>
      </w:pPr>
    </w:p>
    <w:p w14:paraId="487741B8" w14:textId="77777777" w:rsidR="0029592E" w:rsidRDefault="0029592E" w:rsidP="002C2EC8">
      <w:pPr>
        <w:ind w:right="-143"/>
        <w:rPr>
          <w:lang w:val="ru-RU"/>
        </w:rPr>
      </w:pPr>
    </w:p>
    <w:p w14:paraId="0F6A8038" w14:textId="77777777" w:rsidR="0029592E" w:rsidRDefault="0029592E" w:rsidP="002C2EC8">
      <w:pPr>
        <w:ind w:right="-143"/>
        <w:jc w:val="center"/>
        <w:rPr>
          <w:b/>
          <w:bCs/>
          <w:lang w:val="ru-RU"/>
        </w:rPr>
      </w:pPr>
    </w:p>
    <w:p w14:paraId="39859D09" w14:textId="22F39CD6" w:rsidR="003D726F" w:rsidRPr="00884EE9" w:rsidRDefault="003D726F" w:rsidP="0029592E">
      <w:pPr>
        <w:ind w:right="-143"/>
        <w:jc w:val="both"/>
        <w:rPr>
          <w:lang w:val="ru-RU"/>
        </w:rPr>
      </w:pPr>
    </w:p>
    <w:p w14:paraId="6322065D" w14:textId="77777777" w:rsidR="00884EE9" w:rsidRDefault="00884EE9" w:rsidP="004307FC">
      <w:pPr>
        <w:ind w:right="-143"/>
        <w:rPr>
          <w:lang w:val="ru-RU"/>
        </w:rPr>
      </w:pPr>
    </w:p>
    <w:p w14:paraId="330AB663" w14:textId="77777777" w:rsidR="0029592E" w:rsidRDefault="0029592E" w:rsidP="004307FC">
      <w:pPr>
        <w:ind w:right="-143"/>
        <w:rPr>
          <w:lang w:val="ru-RU"/>
        </w:rPr>
      </w:pPr>
    </w:p>
    <w:p w14:paraId="21573F75" w14:textId="77777777" w:rsidR="003D4F6C" w:rsidRDefault="003D4F6C" w:rsidP="004307FC">
      <w:pPr>
        <w:ind w:right="-143"/>
        <w:rPr>
          <w:lang w:val="ru-RU"/>
        </w:rPr>
      </w:pPr>
    </w:p>
    <w:p w14:paraId="3834443B" w14:textId="77777777" w:rsidR="007E58DA" w:rsidRDefault="007E58DA" w:rsidP="007E58DA">
      <w:pPr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770"/>
      </w:tblGrid>
      <w:tr w:rsidR="007E58DA" w:rsidRPr="000B7E0D" w14:paraId="03B1C24C" w14:textId="77777777" w:rsidTr="001075F5">
        <w:trPr>
          <w:trHeight w:val="345"/>
        </w:trPr>
        <w:tc>
          <w:tcPr>
            <w:tcW w:w="4962" w:type="dxa"/>
          </w:tcPr>
          <w:p w14:paraId="194AA739" w14:textId="77777777" w:rsidR="007E58DA" w:rsidRDefault="007E58DA" w:rsidP="001075F5">
            <w:pPr>
              <w:pStyle w:val="13"/>
              <w:keepNext/>
              <w:keepLines/>
              <w:shd w:val="clear" w:color="auto" w:fill="auto"/>
              <w:tabs>
                <w:tab w:val="left" w:pos="164"/>
              </w:tabs>
              <w:spacing w:line="240" w:lineRule="auto"/>
              <w:ind w:right="360"/>
              <w:rPr>
                <w:b w:val="0"/>
                <w:bCs w:val="0"/>
                <w:sz w:val="24"/>
                <w:szCs w:val="24"/>
              </w:rPr>
            </w:pPr>
            <w:r w:rsidRPr="008C1E03">
              <w:rPr>
                <w:b w:val="0"/>
                <w:bCs w:val="0"/>
                <w:sz w:val="24"/>
                <w:szCs w:val="24"/>
              </w:rPr>
              <w:t>Генеральный</w:t>
            </w:r>
            <w:r>
              <w:rPr>
                <w:b w:val="0"/>
                <w:bCs w:val="0"/>
                <w:sz w:val="24"/>
                <w:szCs w:val="24"/>
              </w:rPr>
              <w:t xml:space="preserve"> директор</w:t>
            </w:r>
          </w:p>
          <w:p w14:paraId="482A6F3D" w14:textId="172C7A97" w:rsidR="007E58DA" w:rsidRPr="000B7E0D" w:rsidRDefault="007E58DA" w:rsidP="001075F5">
            <w:pPr>
              <w:pStyle w:val="13"/>
              <w:keepNext/>
              <w:keepLines/>
              <w:shd w:val="clear" w:color="auto" w:fill="auto"/>
              <w:tabs>
                <w:tab w:val="left" w:pos="164"/>
              </w:tabs>
              <w:spacing w:line="240" w:lineRule="auto"/>
              <w:ind w:right="360"/>
              <w:rPr>
                <w:b w:val="0"/>
                <w:bCs w:val="0"/>
                <w:sz w:val="24"/>
                <w:szCs w:val="24"/>
              </w:rPr>
            </w:pPr>
            <w:r w:rsidRPr="007E58DA">
              <w:rPr>
                <w:b w:val="0"/>
                <w:bCs w:val="0"/>
                <w:sz w:val="24"/>
                <w:szCs w:val="24"/>
              </w:rPr>
              <w:t>ООО «Инновация-ИТ»</w:t>
            </w:r>
          </w:p>
        </w:tc>
        <w:tc>
          <w:tcPr>
            <w:tcW w:w="4812" w:type="dxa"/>
          </w:tcPr>
          <w:p w14:paraId="4157E0B9" w14:textId="4C7E909E" w:rsidR="007E58DA" w:rsidRDefault="007E58DA" w:rsidP="001075F5">
            <w:pPr>
              <w:pStyle w:val="13"/>
              <w:keepNext/>
              <w:keepLines/>
              <w:shd w:val="clear" w:color="auto" w:fill="auto"/>
              <w:spacing w:line="240" w:lineRule="auto"/>
              <w:ind w:right="36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________________________</w:t>
            </w:r>
            <w:r>
              <w:t xml:space="preserve"> </w:t>
            </w:r>
            <w:r w:rsidRPr="007E58DA">
              <w:rPr>
                <w:b w:val="0"/>
                <w:bCs w:val="0"/>
                <w:sz w:val="24"/>
                <w:szCs w:val="24"/>
              </w:rPr>
              <w:t xml:space="preserve">А.В. Чижов </w:t>
            </w:r>
          </w:p>
          <w:p w14:paraId="1EFA4EE7" w14:textId="5FB39470" w:rsidR="007E58DA" w:rsidRPr="000B7E0D" w:rsidRDefault="003D4F6C" w:rsidP="001075F5">
            <w:pPr>
              <w:pStyle w:val="13"/>
              <w:keepNext/>
              <w:keepLines/>
              <w:shd w:val="clear" w:color="auto" w:fill="auto"/>
              <w:spacing w:line="240" w:lineRule="auto"/>
              <w:ind w:right="360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м.</w:t>
            </w:r>
            <w:r w:rsidR="007E58DA">
              <w:rPr>
                <w:b w:val="0"/>
                <w:bCs w:val="0"/>
                <w:sz w:val="24"/>
                <w:szCs w:val="24"/>
              </w:rPr>
              <w:t>п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</w:tbl>
    <w:p w14:paraId="537D0638" w14:textId="77777777" w:rsidR="0029592E" w:rsidRDefault="0029592E" w:rsidP="004307FC">
      <w:pPr>
        <w:ind w:right="-143"/>
        <w:rPr>
          <w:lang w:val="ru-RU"/>
        </w:rPr>
      </w:pPr>
    </w:p>
    <w:p w14:paraId="6CA5A39B" w14:textId="77777777" w:rsidR="0029592E" w:rsidRPr="003D726F" w:rsidRDefault="0029592E" w:rsidP="004307FC">
      <w:pPr>
        <w:ind w:right="-143"/>
        <w:rPr>
          <w:lang w:val="ru-RU"/>
        </w:rPr>
      </w:pPr>
    </w:p>
    <w:p w14:paraId="7BD678C4" w14:textId="77777777" w:rsidR="003D726F" w:rsidRPr="003D726F" w:rsidRDefault="003D726F" w:rsidP="004307FC">
      <w:pPr>
        <w:ind w:right="-143"/>
        <w:rPr>
          <w:lang w:val="ru-RU"/>
        </w:rPr>
      </w:pPr>
    </w:p>
    <w:p w14:paraId="144A02A4" w14:textId="588480C6" w:rsidR="00884EE9" w:rsidRPr="000911C6" w:rsidRDefault="005579C0" w:rsidP="001A58B5">
      <w:pPr>
        <w:ind w:right="-143"/>
        <w:rPr>
          <w:sz w:val="18"/>
          <w:szCs w:val="18"/>
          <w:lang w:val="ru-RU"/>
        </w:rPr>
      </w:pPr>
      <w:r>
        <w:rPr>
          <w:lang w:val="ru-RU"/>
        </w:rPr>
        <w:t xml:space="preserve">                                                 </w:t>
      </w:r>
    </w:p>
    <w:sectPr w:rsidR="00884EE9" w:rsidRPr="000911C6" w:rsidSect="00895C02">
      <w:headerReference w:type="default" r:id="rId8"/>
      <w:footerReference w:type="default" r:id="rId9"/>
      <w:pgSz w:w="11906" w:h="16838"/>
      <w:pgMar w:top="1135" w:right="1134" w:bottom="1134" w:left="1134" w:header="426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9BC6C" w14:textId="77777777" w:rsidR="00A5613B" w:rsidRDefault="00A5613B">
      <w:r>
        <w:separator/>
      </w:r>
    </w:p>
  </w:endnote>
  <w:endnote w:type="continuationSeparator" w:id="0">
    <w:p w14:paraId="3C03781B" w14:textId="77777777" w:rsidR="00A5613B" w:rsidRDefault="00A5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0EB4D" w14:textId="748C6B4D" w:rsidR="00BC5D94" w:rsidRPr="00CC48CC" w:rsidRDefault="00BC5D94" w:rsidP="00BC5D94">
    <w:pPr>
      <w:jc w:val="center"/>
      <w:rPr>
        <w:rFonts w:ascii="Book Antiqua" w:hAnsi="Book Antiqua" w:cs="Arial"/>
        <w:b/>
        <w:bCs/>
        <w:color w:val="222222"/>
        <w:sz w:val="21"/>
        <w:szCs w:val="21"/>
      </w:rPr>
    </w:pPr>
  </w:p>
  <w:p w14:paraId="128D1734" w14:textId="5EAAB99D" w:rsidR="00BC5D94" w:rsidRPr="00CC48CC" w:rsidRDefault="00BC5D94">
    <w:pPr>
      <w:pStyle w:val="a8"/>
      <w:rPr>
        <w:sz w:val="22"/>
        <w:szCs w:val="22"/>
      </w:rPr>
    </w:pPr>
  </w:p>
  <w:p w14:paraId="618DBF10" w14:textId="09D27D96" w:rsidR="00BC5D94" w:rsidRPr="00682D20" w:rsidRDefault="00BC5D94" w:rsidP="00BC5D94">
    <w:pPr>
      <w:spacing w:line="276" w:lineRule="auto"/>
      <w:jc w:val="center"/>
      <w:rPr>
        <w:b/>
        <w:bCs/>
        <w:color w:val="000000"/>
        <w:sz w:val="22"/>
        <w:szCs w:val="22"/>
      </w:rPr>
    </w:pPr>
    <w:r w:rsidRPr="00682D20">
      <w:rPr>
        <w:color w:val="000000"/>
        <w:sz w:val="22"/>
        <w:szCs w:val="22"/>
        <w:lang w:val="ru-RU"/>
      </w:rPr>
      <w:t>Сайт</w:t>
    </w:r>
    <w:r w:rsidRPr="000D6BDA">
      <w:rPr>
        <w:color w:val="000000"/>
        <w:sz w:val="22"/>
        <w:szCs w:val="22"/>
        <w:lang w:val="pt-PT"/>
      </w:rPr>
      <w:t xml:space="preserve">: </w:t>
    </w:r>
    <w:hyperlink w:history="1">
      <w:r w:rsidR="000746EE" w:rsidRPr="000D6BDA">
        <w:rPr>
          <w:rStyle w:val="a3"/>
          <w:sz w:val="22"/>
          <w:szCs w:val="22"/>
          <w:u w:val="none"/>
          <w:lang w:val="pt-PT"/>
        </w:rPr>
        <w:t>https://</w:t>
      </w:r>
      <w:r w:rsidR="000746EE" w:rsidRPr="000D6BDA">
        <w:rPr>
          <w:rStyle w:val="a3"/>
          <w:u w:val="none"/>
          <w:lang w:val="pt-PT"/>
        </w:rPr>
        <w:t>inn-it.pro</w:t>
      </w:r>
    </w:hyperlink>
    <w:r w:rsidRPr="000D6BDA">
      <w:rPr>
        <w:color w:val="000000"/>
        <w:sz w:val="22"/>
        <w:szCs w:val="22"/>
        <w:lang w:val="pt-PT"/>
      </w:rPr>
      <w:t xml:space="preserve"> / E-mail: </w:t>
    </w:r>
    <w:hyperlink r:id="rId1" w:history="1">
      <w:r w:rsidR="00682D20" w:rsidRPr="000D6BDA">
        <w:rPr>
          <w:rStyle w:val="a3"/>
          <w:sz w:val="22"/>
          <w:szCs w:val="22"/>
          <w:u w:val="none"/>
          <w:lang w:val="pt-PT"/>
        </w:rPr>
        <w:t>info@inn-it.pro</w:t>
      </w:r>
    </w:hyperlink>
    <w:r w:rsidR="00682D20" w:rsidRPr="000D6BDA">
      <w:rPr>
        <w:color w:val="000000"/>
        <w:sz w:val="22"/>
        <w:szCs w:val="22"/>
        <w:lang w:val="pt-PT"/>
      </w:rPr>
      <w:t xml:space="preserve"> / </w:t>
    </w:r>
    <w:r w:rsidR="00682D20" w:rsidRPr="00682D20">
      <w:rPr>
        <w:color w:val="000000"/>
        <w:sz w:val="22"/>
        <w:szCs w:val="22"/>
        <w:lang w:val="ru-RU"/>
      </w:rPr>
      <w:t>тел</w:t>
    </w:r>
    <w:r w:rsidR="00682D20" w:rsidRPr="000D6BDA">
      <w:rPr>
        <w:color w:val="000000"/>
        <w:sz w:val="22"/>
        <w:szCs w:val="22"/>
        <w:lang w:val="pt-PT"/>
      </w:rPr>
      <w:t xml:space="preserve">. </w:t>
    </w:r>
    <w:r w:rsidR="0039342B" w:rsidRPr="0039342B">
      <w:rPr>
        <w:sz w:val="22"/>
        <w:szCs w:val="22"/>
      </w:rPr>
      <w:t>+7 (495) 782-10</w:t>
    </w:r>
    <w:r w:rsidR="0039342B">
      <w:rPr>
        <w:sz w:val="22"/>
        <w:szCs w:val="22"/>
        <w:lang w:val="ru-RU"/>
      </w:rPr>
      <w:t>-</w:t>
    </w:r>
    <w:r w:rsidR="0039342B" w:rsidRPr="0039342B">
      <w:rPr>
        <w:sz w:val="22"/>
        <w:szCs w:val="22"/>
      </w:rPr>
      <w:t>23</w:t>
    </w:r>
  </w:p>
  <w:p w14:paraId="4AFB90CA" w14:textId="77777777" w:rsidR="00BC5D94" w:rsidRPr="00B9088A" w:rsidRDefault="00BC5D9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EA07" w14:textId="77777777" w:rsidR="00A5613B" w:rsidRDefault="00A5613B">
      <w:r>
        <w:separator/>
      </w:r>
    </w:p>
  </w:footnote>
  <w:footnote w:type="continuationSeparator" w:id="0">
    <w:p w14:paraId="31AA9AA9" w14:textId="77777777" w:rsidR="00A5613B" w:rsidRDefault="00A56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84DD" w14:textId="251EA0C0" w:rsidR="00BC5D94" w:rsidRPr="00BC5D94" w:rsidRDefault="00BC5D94" w:rsidP="00BC5D94">
    <w:pPr>
      <w:spacing w:after="100" w:afterAutospacing="1"/>
      <w:jc w:val="center"/>
      <w:rPr>
        <w:rFonts w:ascii="Book Antiqua" w:hAnsi="Book Antiqua" w:cs="Arial"/>
        <w:b/>
        <w:bCs/>
        <w:color w:val="005180" w:themeColor="accent1" w:themeShade="80"/>
        <w:sz w:val="32"/>
        <w:szCs w:val="32"/>
        <w:lang w:val="ru-RU"/>
      </w:rPr>
    </w:pPr>
    <w:r w:rsidRPr="00BC5D94">
      <w:rPr>
        <w:rFonts w:ascii="Book Antiqua" w:hAnsi="Book Antiqua" w:cs="Arial"/>
        <w:b/>
        <w:bCs/>
        <w:color w:val="005180" w:themeColor="accent1" w:themeShade="80"/>
        <w:sz w:val="32"/>
        <w:szCs w:val="32"/>
        <w:lang w:val="ru-RU"/>
      </w:rPr>
      <w:t>ООО «Инновация-ИТ»</w:t>
    </w:r>
  </w:p>
  <w:p w14:paraId="24F150EE" w14:textId="77777777" w:rsidR="003D4F6C" w:rsidRPr="003D4F6C" w:rsidRDefault="003D4F6C" w:rsidP="003D4F6C">
    <w:pPr>
      <w:jc w:val="center"/>
      <w:rPr>
        <w:rFonts w:cstheme="minorHAnsi"/>
        <w:sz w:val="20"/>
        <w:szCs w:val="20"/>
        <w:lang w:val="ru-RU"/>
      </w:rPr>
    </w:pPr>
    <w:r w:rsidRPr="003D4F6C">
      <w:rPr>
        <w:rFonts w:cstheme="minorHAnsi"/>
        <w:sz w:val="20"/>
        <w:szCs w:val="20"/>
        <w:lang w:val="ru-RU"/>
      </w:rPr>
      <w:t>ОГРН 1227700142801, ИНН 9726009433</w:t>
    </w:r>
  </w:p>
  <w:p w14:paraId="080EE8B3" w14:textId="1407EE10" w:rsidR="003D4F6C" w:rsidRPr="003D4F6C" w:rsidRDefault="003D4F6C" w:rsidP="00895C02">
    <w:pPr>
      <w:jc w:val="center"/>
      <w:rPr>
        <w:rFonts w:cstheme="minorHAnsi"/>
        <w:sz w:val="20"/>
        <w:szCs w:val="20"/>
        <w:lang w:val="ru-RU"/>
      </w:rPr>
    </w:pPr>
    <w:r w:rsidRPr="003D4F6C">
      <w:rPr>
        <w:rFonts w:cstheme="minorHAnsi"/>
        <w:sz w:val="20"/>
        <w:szCs w:val="20"/>
        <w:lang w:val="ru-RU"/>
      </w:rPr>
      <w:t xml:space="preserve">117556, г. Москва, </w:t>
    </w:r>
    <w:proofErr w:type="spellStart"/>
    <w:r w:rsidRPr="003D4F6C">
      <w:rPr>
        <w:rFonts w:cstheme="minorHAnsi"/>
        <w:sz w:val="20"/>
        <w:szCs w:val="20"/>
        <w:lang w:val="ru-RU"/>
      </w:rPr>
      <w:t>вн.тер.г</w:t>
    </w:r>
    <w:proofErr w:type="spellEnd"/>
    <w:r w:rsidRPr="003D4F6C">
      <w:rPr>
        <w:rFonts w:cstheme="minorHAnsi"/>
        <w:sz w:val="20"/>
        <w:szCs w:val="20"/>
        <w:lang w:val="ru-RU"/>
      </w:rPr>
      <w:t>. муниципальный округ Нагорный,</w:t>
    </w:r>
    <w:r w:rsidR="00895C02">
      <w:rPr>
        <w:rFonts w:cstheme="minorHAnsi"/>
        <w:sz w:val="20"/>
        <w:szCs w:val="20"/>
        <w:lang w:val="ru-RU"/>
      </w:rPr>
      <w:t xml:space="preserve"> </w:t>
    </w:r>
    <w:proofErr w:type="spellStart"/>
    <w:r w:rsidRPr="003D4F6C">
      <w:rPr>
        <w:rFonts w:cstheme="minorHAnsi"/>
        <w:sz w:val="20"/>
        <w:szCs w:val="20"/>
        <w:lang w:val="ru-RU"/>
      </w:rPr>
      <w:t>пр-кт</w:t>
    </w:r>
    <w:proofErr w:type="spellEnd"/>
    <w:r w:rsidRPr="003D4F6C">
      <w:rPr>
        <w:rFonts w:cstheme="minorHAnsi"/>
        <w:sz w:val="20"/>
        <w:szCs w:val="20"/>
        <w:lang w:val="ru-RU"/>
      </w:rPr>
      <w:t xml:space="preserve"> Нахимовский, д. 1, к. 1, </w:t>
    </w:r>
    <w:proofErr w:type="spellStart"/>
    <w:r w:rsidRPr="003D4F6C">
      <w:rPr>
        <w:rFonts w:cstheme="minorHAnsi"/>
        <w:sz w:val="20"/>
        <w:szCs w:val="20"/>
        <w:lang w:val="ru-RU"/>
      </w:rPr>
      <w:t>помещ</w:t>
    </w:r>
    <w:proofErr w:type="spellEnd"/>
    <w:r w:rsidRPr="003D4F6C">
      <w:rPr>
        <w:rFonts w:cstheme="minorHAnsi"/>
        <w:sz w:val="20"/>
        <w:szCs w:val="20"/>
        <w:lang w:val="ru-RU"/>
      </w:rPr>
      <w:t>. 2/1</w:t>
    </w:r>
  </w:p>
  <w:p w14:paraId="1B765D1C" w14:textId="77777777" w:rsidR="00BC5D94" w:rsidRPr="00676789" w:rsidRDefault="00BC5D94">
    <w:pPr>
      <w:pStyle w:val="a6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A42D3"/>
    <w:multiLevelType w:val="hybridMultilevel"/>
    <w:tmpl w:val="C898E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32CA7"/>
    <w:multiLevelType w:val="hybridMultilevel"/>
    <w:tmpl w:val="6520E05A"/>
    <w:lvl w:ilvl="0" w:tplc="1028285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15238">
    <w:abstractNumId w:val="1"/>
  </w:num>
  <w:num w:numId="2" w16cid:durableId="1329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3C"/>
    <w:rsid w:val="000175E3"/>
    <w:rsid w:val="00027C11"/>
    <w:rsid w:val="00034F17"/>
    <w:rsid w:val="000469B9"/>
    <w:rsid w:val="0005791C"/>
    <w:rsid w:val="0007061B"/>
    <w:rsid w:val="000746EE"/>
    <w:rsid w:val="0007772D"/>
    <w:rsid w:val="00081E30"/>
    <w:rsid w:val="000911C6"/>
    <w:rsid w:val="00096B1B"/>
    <w:rsid w:val="000B33BF"/>
    <w:rsid w:val="000B5F4F"/>
    <w:rsid w:val="000D13C7"/>
    <w:rsid w:val="000D3BF1"/>
    <w:rsid w:val="000D60B8"/>
    <w:rsid w:val="000D6BDA"/>
    <w:rsid w:val="000E04B2"/>
    <w:rsid w:val="000E127B"/>
    <w:rsid w:val="000F0A5B"/>
    <w:rsid w:val="000F502F"/>
    <w:rsid w:val="000F590F"/>
    <w:rsid w:val="00137A29"/>
    <w:rsid w:val="00143801"/>
    <w:rsid w:val="00144681"/>
    <w:rsid w:val="00155383"/>
    <w:rsid w:val="00175A56"/>
    <w:rsid w:val="00190647"/>
    <w:rsid w:val="001A15B0"/>
    <w:rsid w:val="001A2D95"/>
    <w:rsid w:val="001A58B5"/>
    <w:rsid w:val="001A6142"/>
    <w:rsid w:val="001A7B73"/>
    <w:rsid w:val="001B4CDE"/>
    <w:rsid w:val="001C539F"/>
    <w:rsid w:val="001E0CD5"/>
    <w:rsid w:val="001E4A3A"/>
    <w:rsid w:val="001F615C"/>
    <w:rsid w:val="002136FB"/>
    <w:rsid w:val="00230229"/>
    <w:rsid w:val="002318CF"/>
    <w:rsid w:val="00233D55"/>
    <w:rsid w:val="00245CBD"/>
    <w:rsid w:val="002533A2"/>
    <w:rsid w:val="00275018"/>
    <w:rsid w:val="00280FEA"/>
    <w:rsid w:val="002871B7"/>
    <w:rsid w:val="00294204"/>
    <w:rsid w:val="0029592E"/>
    <w:rsid w:val="00296A9E"/>
    <w:rsid w:val="002C12BE"/>
    <w:rsid w:val="002C2BA9"/>
    <w:rsid w:val="002C2EC8"/>
    <w:rsid w:val="002C5DAC"/>
    <w:rsid w:val="002D4DF9"/>
    <w:rsid w:val="002D6964"/>
    <w:rsid w:val="002F4F17"/>
    <w:rsid w:val="00300019"/>
    <w:rsid w:val="00307493"/>
    <w:rsid w:val="00310488"/>
    <w:rsid w:val="0031390C"/>
    <w:rsid w:val="00333908"/>
    <w:rsid w:val="00340594"/>
    <w:rsid w:val="00341FF0"/>
    <w:rsid w:val="0034683B"/>
    <w:rsid w:val="003539B1"/>
    <w:rsid w:val="00367EEE"/>
    <w:rsid w:val="0039342B"/>
    <w:rsid w:val="003A15AC"/>
    <w:rsid w:val="003B0BDD"/>
    <w:rsid w:val="003B297D"/>
    <w:rsid w:val="003C0A6E"/>
    <w:rsid w:val="003C0C10"/>
    <w:rsid w:val="003C1B50"/>
    <w:rsid w:val="003D4F6C"/>
    <w:rsid w:val="003D70FD"/>
    <w:rsid w:val="003D726F"/>
    <w:rsid w:val="003E5148"/>
    <w:rsid w:val="003F55D8"/>
    <w:rsid w:val="004200D1"/>
    <w:rsid w:val="004307FC"/>
    <w:rsid w:val="00443711"/>
    <w:rsid w:val="0044521D"/>
    <w:rsid w:val="004452E1"/>
    <w:rsid w:val="0044674C"/>
    <w:rsid w:val="00481D54"/>
    <w:rsid w:val="00484E5C"/>
    <w:rsid w:val="00487CF0"/>
    <w:rsid w:val="00490986"/>
    <w:rsid w:val="00491AAB"/>
    <w:rsid w:val="004A4DE8"/>
    <w:rsid w:val="004B187F"/>
    <w:rsid w:val="004C6658"/>
    <w:rsid w:val="004F1A90"/>
    <w:rsid w:val="00500A39"/>
    <w:rsid w:val="0050728D"/>
    <w:rsid w:val="005171A9"/>
    <w:rsid w:val="00552BEA"/>
    <w:rsid w:val="005571C1"/>
    <w:rsid w:val="005579C0"/>
    <w:rsid w:val="005643C6"/>
    <w:rsid w:val="00565484"/>
    <w:rsid w:val="005809CF"/>
    <w:rsid w:val="00586CAB"/>
    <w:rsid w:val="00592569"/>
    <w:rsid w:val="00596D79"/>
    <w:rsid w:val="005A600C"/>
    <w:rsid w:val="005B3BA6"/>
    <w:rsid w:val="005B413E"/>
    <w:rsid w:val="005C52C4"/>
    <w:rsid w:val="005F6496"/>
    <w:rsid w:val="00605F4F"/>
    <w:rsid w:val="00611D5F"/>
    <w:rsid w:val="00614E55"/>
    <w:rsid w:val="006315C5"/>
    <w:rsid w:val="00671BE4"/>
    <w:rsid w:val="0067572F"/>
    <w:rsid w:val="00676789"/>
    <w:rsid w:val="00680017"/>
    <w:rsid w:val="00682D20"/>
    <w:rsid w:val="00694BC8"/>
    <w:rsid w:val="00696630"/>
    <w:rsid w:val="006A6C11"/>
    <w:rsid w:val="006A78BA"/>
    <w:rsid w:val="006E2B1A"/>
    <w:rsid w:val="006E48FA"/>
    <w:rsid w:val="006F6396"/>
    <w:rsid w:val="00704B7D"/>
    <w:rsid w:val="00722451"/>
    <w:rsid w:val="00727A4B"/>
    <w:rsid w:val="00736055"/>
    <w:rsid w:val="007568F4"/>
    <w:rsid w:val="00757023"/>
    <w:rsid w:val="00771F55"/>
    <w:rsid w:val="0078269C"/>
    <w:rsid w:val="0079261F"/>
    <w:rsid w:val="007974D2"/>
    <w:rsid w:val="007B1270"/>
    <w:rsid w:val="007B4030"/>
    <w:rsid w:val="007C1E45"/>
    <w:rsid w:val="007C3978"/>
    <w:rsid w:val="007C492C"/>
    <w:rsid w:val="007D373A"/>
    <w:rsid w:val="007E3154"/>
    <w:rsid w:val="007E58DA"/>
    <w:rsid w:val="0080343C"/>
    <w:rsid w:val="008042DB"/>
    <w:rsid w:val="00840F93"/>
    <w:rsid w:val="00843D6D"/>
    <w:rsid w:val="008452D3"/>
    <w:rsid w:val="00846963"/>
    <w:rsid w:val="00856B89"/>
    <w:rsid w:val="00871D8D"/>
    <w:rsid w:val="008817D6"/>
    <w:rsid w:val="00884EE9"/>
    <w:rsid w:val="00893B0C"/>
    <w:rsid w:val="00895C02"/>
    <w:rsid w:val="008977A6"/>
    <w:rsid w:val="008A5A84"/>
    <w:rsid w:val="008A6514"/>
    <w:rsid w:val="008B7DD6"/>
    <w:rsid w:val="008D1201"/>
    <w:rsid w:val="008D69AA"/>
    <w:rsid w:val="008D7443"/>
    <w:rsid w:val="008E3E05"/>
    <w:rsid w:val="00900375"/>
    <w:rsid w:val="00901886"/>
    <w:rsid w:val="009036F3"/>
    <w:rsid w:val="009228FD"/>
    <w:rsid w:val="0093438E"/>
    <w:rsid w:val="009417DA"/>
    <w:rsid w:val="009529C9"/>
    <w:rsid w:val="00964686"/>
    <w:rsid w:val="0097050E"/>
    <w:rsid w:val="00987D6B"/>
    <w:rsid w:val="009A6720"/>
    <w:rsid w:val="00A051F8"/>
    <w:rsid w:val="00A2425A"/>
    <w:rsid w:val="00A26776"/>
    <w:rsid w:val="00A35589"/>
    <w:rsid w:val="00A535D1"/>
    <w:rsid w:val="00A5613B"/>
    <w:rsid w:val="00A63D8C"/>
    <w:rsid w:val="00AA24B6"/>
    <w:rsid w:val="00AA66D3"/>
    <w:rsid w:val="00AB06ED"/>
    <w:rsid w:val="00AB16A1"/>
    <w:rsid w:val="00AB1884"/>
    <w:rsid w:val="00AB2542"/>
    <w:rsid w:val="00AC4A37"/>
    <w:rsid w:val="00AD30C3"/>
    <w:rsid w:val="00AD3E5A"/>
    <w:rsid w:val="00AE3BDC"/>
    <w:rsid w:val="00B07656"/>
    <w:rsid w:val="00B11E10"/>
    <w:rsid w:val="00B30FAF"/>
    <w:rsid w:val="00B3460D"/>
    <w:rsid w:val="00B3550F"/>
    <w:rsid w:val="00B42CB5"/>
    <w:rsid w:val="00B42FCC"/>
    <w:rsid w:val="00B56841"/>
    <w:rsid w:val="00B9088A"/>
    <w:rsid w:val="00BA499B"/>
    <w:rsid w:val="00BC5D94"/>
    <w:rsid w:val="00BE648E"/>
    <w:rsid w:val="00BF78AF"/>
    <w:rsid w:val="00C05157"/>
    <w:rsid w:val="00C061F8"/>
    <w:rsid w:val="00C144E5"/>
    <w:rsid w:val="00C22FD4"/>
    <w:rsid w:val="00C44094"/>
    <w:rsid w:val="00C44EEC"/>
    <w:rsid w:val="00C47849"/>
    <w:rsid w:val="00C500A4"/>
    <w:rsid w:val="00C53FDF"/>
    <w:rsid w:val="00C56E04"/>
    <w:rsid w:val="00C75E7B"/>
    <w:rsid w:val="00C7603C"/>
    <w:rsid w:val="00CA191B"/>
    <w:rsid w:val="00CA4000"/>
    <w:rsid w:val="00CA6B8E"/>
    <w:rsid w:val="00CB3622"/>
    <w:rsid w:val="00CC48CC"/>
    <w:rsid w:val="00CD21EE"/>
    <w:rsid w:val="00D02040"/>
    <w:rsid w:val="00D14C58"/>
    <w:rsid w:val="00D22793"/>
    <w:rsid w:val="00D34389"/>
    <w:rsid w:val="00D53E08"/>
    <w:rsid w:val="00D54D52"/>
    <w:rsid w:val="00D76DDF"/>
    <w:rsid w:val="00D80CB3"/>
    <w:rsid w:val="00D977C6"/>
    <w:rsid w:val="00D97FA2"/>
    <w:rsid w:val="00DA6026"/>
    <w:rsid w:val="00DB0BE7"/>
    <w:rsid w:val="00DB407F"/>
    <w:rsid w:val="00DC7A74"/>
    <w:rsid w:val="00DD1653"/>
    <w:rsid w:val="00DE19BD"/>
    <w:rsid w:val="00DE3E43"/>
    <w:rsid w:val="00DE53DE"/>
    <w:rsid w:val="00DE5480"/>
    <w:rsid w:val="00DE6245"/>
    <w:rsid w:val="00DF30CC"/>
    <w:rsid w:val="00E02E82"/>
    <w:rsid w:val="00E05EAE"/>
    <w:rsid w:val="00E13DA4"/>
    <w:rsid w:val="00E173D6"/>
    <w:rsid w:val="00E23954"/>
    <w:rsid w:val="00E31DA6"/>
    <w:rsid w:val="00E336D3"/>
    <w:rsid w:val="00E4303F"/>
    <w:rsid w:val="00E50EF2"/>
    <w:rsid w:val="00E54B75"/>
    <w:rsid w:val="00E5632B"/>
    <w:rsid w:val="00E71F0D"/>
    <w:rsid w:val="00E74314"/>
    <w:rsid w:val="00E8628A"/>
    <w:rsid w:val="00E9378A"/>
    <w:rsid w:val="00E9508D"/>
    <w:rsid w:val="00E9756D"/>
    <w:rsid w:val="00EB3D10"/>
    <w:rsid w:val="00EB5B93"/>
    <w:rsid w:val="00EB7524"/>
    <w:rsid w:val="00ED16F1"/>
    <w:rsid w:val="00ED69FD"/>
    <w:rsid w:val="00EE1C02"/>
    <w:rsid w:val="00EE55E7"/>
    <w:rsid w:val="00EE60BD"/>
    <w:rsid w:val="00F169AA"/>
    <w:rsid w:val="00F32266"/>
    <w:rsid w:val="00F4514C"/>
    <w:rsid w:val="00F52306"/>
    <w:rsid w:val="00F560B3"/>
    <w:rsid w:val="00F5628D"/>
    <w:rsid w:val="00F577CB"/>
    <w:rsid w:val="00F603A5"/>
    <w:rsid w:val="00FA0431"/>
    <w:rsid w:val="00FB3CBE"/>
    <w:rsid w:val="00FB64E8"/>
    <w:rsid w:val="00FC1DF5"/>
    <w:rsid w:val="00FD35D7"/>
    <w:rsid w:val="00FE40BF"/>
    <w:rsid w:val="00FE4801"/>
    <w:rsid w:val="00F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CA9DF7"/>
  <w15:docId w15:val="{6FD8987D-2F5E-4DEF-9295-7F6C3169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EE9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D54D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По умолчанию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Ссылка"/>
    <w:rPr>
      <w:u w:val="single"/>
    </w:rPr>
  </w:style>
  <w:style w:type="character" w:customStyle="1" w:styleId="Hyperlink0">
    <w:name w:val="Hyperlink.0"/>
    <w:basedOn w:val="a5"/>
    <w:rPr>
      <w:u w:val="none"/>
    </w:rPr>
  </w:style>
  <w:style w:type="paragraph" w:styleId="a6">
    <w:name w:val="header"/>
    <w:basedOn w:val="a"/>
    <w:link w:val="a7"/>
    <w:uiPriority w:val="99"/>
    <w:unhideWhenUsed/>
    <w:rsid w:val="00027C1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27C11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027C1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27C11"/>
    <w:rPr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D54D52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table" w:styleId="aa">
    <w:name w:val="Table Grid"/>
    <w:basedOn w:val="a1"/>
    <w:uiPriority w:val="59"/>
    <w:rsid w:val="003D7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9592E"/>
    <w:pPr>
      <w:ind w:left="720"/>
      <w:contextualSpacing/>
    </w:pPr>
  </w:style>
  <w:style w:type="character" w:styleId="ac">
    <w:name w:val="Unresolved Mention"/>
    <w:basedOn w:val="a0"/>
    <w:uiPriority w:val="99"/>
    <w:semiHidden/>
    <w:unhideWhenUsed/>
    <w:rsid w:val="00BC5D94"/>
    <w:rPr>
      <w:color w:val="605E5C"/>
      <w:shd w:val="clear" w:color="auto" w:fill="E1DFDD"/>
    </w:rPr>
  </w:style>
  <w:style w:type="character" w:customStyle="1" w:styleId="ad">
    <w:name w:val="Основной текст_"/>
    <w:basedOn w:val="a0"/>
    <w:link w:val="11"/>
    <w:rsid w:val="00CC48CC"/>
    <w:rPr>
      <w:rFonts w:eastAsia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C48C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line="307" w:lineRule="exact"/>
      <w:jc w:val="both"/>
    </w:pPr>
    <w:rPr>
      <w:rFonts w:eastAsia="Times New Roman"/>
      <w:sz w:val="20"/>
      <w:szCs w:val="20"/>
      <w:lang w:val="ru-RU" w:eastAsia="ru-RU"/>
    </w:rPr>
  </w:style>
  <w:style w:type="character" w:customStyle="1" w:styleId="12">
    <w:name w:val="Заголовок №1_"/>
    <w:basedOn w:val="a0"/>
    <w:link w:val="13"/>
    <w:rsid w:val="007E58DA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13">
    <w:name w:val="Заголовок №1"/>
    <w:basedOn w:val="a"/>
    <w:link w:val="12"/>
    <w:rsid w:val="007E58D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line="326" w:lineRule="exact"/>
      <w:outlineLvl w:val="0"/>
    </w:pPr>
    <w:rPr>
      <w:rFonts w:eastAsia="Times New Roman"/>
      <w:b/>
      <w:bCs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n-it.pr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41;&#1083;&#1072;&#1085;&#1082;%20&#1087;&#1103;&#1090;&#1085;&#1080;&#1094;&#1072;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359999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97F23-CF84-4532-83BC-D0DFF25D3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пятница</Template>
  <TotalTime>47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Е. М.</cp:lastModifiedBy>
  <cp:revision>22</cp:revision>
  <cp:lastPrinted>2023-12-26T14:51:00Z</cp:lastPrinted>
  <dcterms:created xsi:type="dcterms:W3CDTF">2023-12-28T14:07:00Z</dcterms:created>
  <dcterms:modified xsi:type="dcterms:W3CDTF">2026-06-18T14:03:00Z</dcterms:modified>
</cp:coreProperties>
</file>